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8807" w14:textId="50CA7B5C" w:rsidR="00FB3D9A" w:rsidRPr="00FB3D9A" w:rsidRDefault="00FB3D9A" w:rsidP="00FB3D9A">
      <w:pPr>
        <w:pStyle w:val="NoSpacing"/>
        <w:rPr>
          <w:rFonts w:asciiTheme="minorHAnsi" w:hAnsiTheme="minorHAnsi"/>
        </w:rPr>
      </w:pPr>
    </w:p>
    <w:p w14:paraId="46427C03" w14:textId="77777777" w:rsidR="00FB3D9A" w:rsidRPr="00FB3D9A" w:rsidRDefault="00FB3D9A" w:rsidP="00FB3D9A">
      <w:pPr>
        <w:pStyle w:val="NoSpacing"/>
        <w:rPr>
          <w:rFonts w:asciiTheme="minorHAnsi" w:hAnsiTheme="minorHAnsi"/>
        </w:rPr>
      </w:pPr>
    </w:p>
    <w:p w14:paraId="0BDC0E4A" w14:textId="77777777" w:rsidR="008D1CB4" w:rsidRPr="00FB3D9A" w:rsidRDefault="008D1CB4" w:rsidP="00646E48">
      <w:pPr>
        <w:pStyle w:val="NoSpacing"/>
        <w:rPr>
          <w:rFonts w:asciiTheme="minorHAnsi" w:hAnsiTheme="minorHAnsi"/>
        </w:rPr>
      </w:pPr>
    </w:p>
    <w:p w14:paraId="00A1DDA2" w14:textId="7814B1D4" w:rsidR="00B646A0" w:rsidRDefault="00B646A0" w:rsidP="00B646A0">
      <w:pPr>
        <w:pStyle w:val="NoSpacing"/>
        <w:rPr>
          <w:rFonts w:asciiTheme="minorHAnsi" w:hAnsiTheme="minorHAnsi"/>
        </w:rPr>
      </w:pPr>
      <w:r>
        <w:rPr>
          <w:rFonts w:asciiTheme="minorHAnsi" w:hAnsiTheme="minorHAnsi"/>
        </w:rPr>
        <w:t xml:space="preserve">@2020 </w:t>
      </w:r>
      <w:r w:rsidR="00312D89">
        <w:rPr>
          <w:rFonts w:asciiTheme="minorHAnsi" w:hAnsiTheme="minorHAnsi"/>
        </w:rPr>
        <w:t>Fa</w:t>
      </w:r>
      <w:r w:rsidR="00646E48">
        <w:rPr>
          <w:rFonts w:asciiTheme="minorHAnsi" w:hAnsiTheme="minorHAnsi"/>
        </w:rPr>
        <w:t>rshid Alizadeh-Shabdiz</w:t>
      </w:r>
      <w:r w:rsidR="00A404CD">
        <w:rPr>
          <w:rFonts w:asciiTheme="minorHAnsi" w:hAnsiTheme="minorHAnsi"/>
        </w:rPr>
        <w:tab/>
      </w:r>
      <w:r w:rsidR="00A404CD">
        <w:rPr>
          <w:rFonts w:asciiTheme="minorHAnsi" w:hAnsiTheme="minorHAnsi"/>
        </w:rPr>
        <w:tab/>
      </w:r>
      <w:r w:rsidR="00A404CD">
        <w:rPr>
          <w:rFonts w:asciiTheme="minorHAnsi" w:hAnsiTheme="minorHAnsi"/>
        </w:rPr>
        <w:tab/>
      </w:r>
      <w:r w:rsidR="00A404CD">
        <w:rPr>
          <w:rFonts w:asciiTheme="minorHAnsi" w:hAnsiTheme="minorHAnsi"/>
        </w:rPr>
        <w:tab/>
      </w:r>
      <w:r w:rsidR="00A404CD">
        <w:rPr>
          <w:rFonts w:asciiTheme="minorHAnsi" w:hAnsiTheme="minorHAnsi"/>
        </w:rPr>
        <w:tab/>
      </w:r>
      <w:r w:rsidR="00A404CD">
        <w:rPr>
          <w:rFonts w:asciiTheme="minorHAnsi" w:hAnsiTheme="minorHAnsi"/>
        </w:rPr>
        <w:tab/>
      </w:r>
      <w:r w:rsidR="00A404CD">
        <w:rPr>
          <w:rFonts w:asciiTheme="minorHAnsi" w:hAnsiTheme="minorHAnsi"/>
        </w:rPr>
        <w:tab/>
        <w:t>12/1/25</w:t>
      </w:r>
    </w:p>
    <w:p w14:paraId="50BFE713" w14:textId="77777777" w:rsidR="00DF43E3" w:rsidRDefault="00DF43E3" w:rsidP="00DF43E3">
      <w:pPr>
        <w:pStyle w:val="Title"/>
        <w:rPr>
          <w:sz w:val="48"/>
          <w:szCs w:val="48"/>
        </w:rPr>
      </w:pPr>
    </w:p>
    <w:p w14:paraId="05163273" w14:textId="439401BD" w:rsidR="00DF43E3" w:rsidRDefault="00DF43E3" w:rsidP="00DF43E3">
      <w:pPr>
        <w:pStyle w:val="Title"/>
      </w:pPr>
      <w:r>
        <w:rPr>
          <w:sz w:val="48"/>
          <w:szCs w:val="48"/>
        </w:rPr>
        <w:t xml:space="preserve">MET CS 555  </w:t>
      </w:r>
    </w:p>
    <w:p w14:paraId="096DBE35" w14:textId="77777777" w:rsidR="00473CDD" w:rsidRDefault="00473CDD" w:rsidP="00DF43E3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3C3DD2C4" w14:textId="77777777" w:rsidR="000733B9" w:rsidRDefault="000733B9" w:rsidP="000733B9">
      <w:r>
        <w:t>####</w:t>
      </w:r>
    </w:p>
    <w:p w14:paraId="2ACB860A" w14:textId="77777777" w:rsidR="000733B9" w:rsidRPr="00CD66A4" w:rsidRDefault="000733B9" w:rsidP="000733B9">
      <w:pPr>
        <w:rPr>
          <w:u w:val="single"/>
        </w:rPr>
      </w:pPr>
      <w:r w:rsidRPr="00CD66A4">
        <w:rPr>
          <w:u w:val="single"/>
        </w:rPr>
        <w:t>1. Central Limit Theorem</w:t>
      </w:r>
    </w:p>
    <w:p w14:paraId="5CE2097E" w14:textId="77777777" w:rsidR="000733B9" w:rsidRDefault="000733B9" w:rsidP="000733B9">
      <w:r>
        <w:t>Take many random samples of waiting times, look at the distribution of sample means.</w:t>
      </w:r>
    </w:p>
    <w:p w14:paraId="66931B23" w14:textId="77777777" w:rsidR="000733B9" w:rsidRDefault="000733B9" w:rsidP="000733B9">
      <w:r>
        <w:t>data(faithful)</w:t>
      </w:r>
    </w:p>
    <w:p w14:paraId="3484EAED" w14:textId="77777777" w:rsidR="000733B9" w:rsidRDefault="000733B9" w:rsidP="000733B9">
      <w:r>
        <w:t>Dataset: faithful (Old Faithful geyser data)</w:t>
      </w:r>
    </w:p>
    <w:p w14:paraId="6A355E70" w14:textId="77777777" w:rsidR="000733B9" w:rsidRDefault="000733B9" w:rsidP="000733B9"/>
    <w:p w14:paraId="1C74CE73" w14:textId="77777777" w:rsidR="000733B9" w:rsidRDefault="000733B9" w:rsidP="000733B9">
      <w:r>
        <w:t>####</w:t>
      </w:r>
    </w:p>
    <w:p w14:paraId="4820CA7F" w14:textId="77777777" w:rsidR="000733B9" w:rsidRPr="00CD66A4" w:rsidRDefault="000733B9" w:rsidP="000733B9">
      <w:pPr>
        <w:rPr>
          <w:u w:val="single"/>
        </w:rPr>
      </w:pPr>
      <w:r w:rsidRPr="00CD66A4">
        <w:rPr>
          <w:u w:val="single"/>
        </w:rPr>
        <w:t>2. Normal Distribution</w:t>
      </w:r>
    </w:p>
    <w:p w14:paraId="2D05573C" w14:textId="77777777" w:rsidR="000733B9" w:rsidRDefault="000733B9" w:rsidP="000733B9">
      <w:r>
        <w:t xml:space="preserve">Show that eruptions </w:t>
      </w:r>
      <w:proofErr w:type="gramStart"/>
      <w:r>
        <w:t>is</w:t>
      </w:r>
      <w:proofErr w:type="gramEnd"/>
      <w:r>
        <w:t xml:space="preserve"> approximately normal (or not) via histogram.</w:t>
      </w:r>
    </w:p>
    <w:p w14:paraId="40F05E41" w14:textId="77777777" w:rsidR="000733B9" w:rsidRDefault="000733B9" w:rsidP="000733B9">
      <w:r>
        <w:t>data(faithful)</w:t>
      </w:r>
    </w:p>
    <w:p w14:paraId="605CCC10" w14:textId="77777777" w:rsidR="000733B9" w:rsidRDefault="000733B9" w:rsidP="000733B9"/>
    <w:p w14:paraId="630D6398" w14:textId="77777777" w:rsidR="000733B9" w:rsidRDefault="000733B9" w:rsidP="000733B9">
      <w:r>
        <w:t>#####</w:t>
      </w:r>
    </w:p>
    <w:p w14:paraId="13B299A2" w14:textId="77777777" w:rsidR="000733B9" w:rsidRPr="00CD66A4" w:rsidRDefault="000733B9" w:rsidP="000733B9">
      <w:pPr>
        <w:rPr>
          <w:u w:val="single"/>
        </w:rPr>
      </w:pPr>
      <w:r>
        <w:rPr>
          <w:u w:val="single"/>
        </w:rPr>
        <w:t xml:space="preserve">3. </w:t>
      </w:r>
      <w:r w:rsidRPr="00CD66A4">
        <w:rPr>
          <w:u w:val="single"/>
        </w:rPr>
        <w:t>Confidence Interval for a Proportion</w:t>
      </w:r>
    </w:p>
    <w:p w14:paraId="45BCA668" w14:textId="77777777" w:rsidR="000733B9" w:rsidRDefault="000733B9" w:rsidP="000733B9">
      <w:r>
        <w:t xml:space="preserve">Provide confidence interval for proportion of am variable. </w:t>
      </w:r>
    </w:p>
    <w:p w14:paraId="7148B35A" w14:textId="77777777" w:rsidR="000733B9" w:rsidRDefault="000733B9" w:rsidP="000733B9">
      <w:r>
        <w:t xml:space="preserve">Dataset: </w:t>
      </w:r>
      <w:proofErr w:type="spellStart"/>
      <w:r>
        <w:t>mtcars</w:t>
      </w:r>
      <w:proofErr w:type="spellEnd"/>
      <w:r>
        <w:t xml:space="preserve"> (manual vs automatic transmission)</w:t>
      </w:r>
    </w:p>
    <w:p w14:paraId="0D158028" w14:textId="77777777" w:rsidR="000733B9" w:rsidRDefault="000733B9" w:rsidP="000733B9">
      <w:r>
        <w:t xml:space="preserve">Treat </w:t>
      </w:r>
      <w:proofErr w:type="gramStart"/>
      <w:r>
        <w:t>am</w:t>
      </w:r>
      <w:proofErr w:type="gramEnd"/>
      <w:r>
        <w:t xml:space="preserve"> (0 = automatic, 1 = manual) as a Bernoulli variable.</w:t>
      </w:r>
    </w:p>
    <w:p w14:paraId="0CE226C5" w14:textId="77777777" w:rsidR="000733B9" w:rsidRDefault="000733B9" w:rsidP="000733B9">
      <w:r>
        <w:t>data(</w:t>
      </w:r>
      <w:proofErr w:type="spellStart"/>
      <w:r>
        <w:t>mtcars</w:t>
      </w:r>
      <w:proofErr w:type="spellEnd"/>
      <w:r>
        <w:t>)</w:t>
      </w:r>
    </w:p>
    <w:p w14:paraId="5AF61BCC" w14:textId="77777777" w:rsidR="000733B9" w:rsidRDefault="000733B9" w:rsidP="000733B9"/>
    <w:p w14:paraId="2E953ED9" w14:textId="77777777" w:rsidR="000733B9" w:rsidRDefault="000733B9" w:rsidP="000733B9">
      <w:r>
        <w:lastRenderedPageBreak/>
        <w:t>####</w:t>
      </w:r>
    </w:p>
    <w:p w14:paraId="2E98C73A" w14:textId="77777777" w:rsidR="000733B9" w:rsidRPr="00CD66A4" w:rsidRDefault="000733B9" w:rsidP="000733B9">
      <w:pPr>
        <w:rPr>
          <w:u w:val="single"/>
        </w:rPr>
      </w:pPr>
      <w:r>
        <w:rPr>
          <w:u w:val="single"/>
        </w:rPr>
        <w:t xml:space="preserve">4. </w:t>
      </w:r>
      <w:r w:rsidRPr="00CD66A4">
        <w:rPr>
          <w:u w:val="single"/>
        </w:rPr>
        <w:t>Two-Sample Test (Two-Sample t-Test)</w:t>
      </w:r>
    </w:p>
    <w:p w14:paraId="361FBEFB" w14:textId="77777777" w:rsidR="000733B9" w:rsidRDefault="000733B9" w:rsidP="000733B9">
      <w:r>
        <w:t>Compare mean mpg between automatic and manual cars.</w:t>
      </w:r>
    </w:p>
    <w:p w14:paraId="7AEE84E3" w14:textId="77777777" w:rsidR="000733B9" w:rsidRDefault="000733B9" w:rsidP="000733B9">
      <w:r>
        <w:t xml:space="preserve">Dataset: </w:t>
      </w:r>
      <w:proofErr w:type="spellStart"/>
      <w:r>
        <w:t>mtcars</w:t>
      </w:r>
      <w:proofErr w:type="spellEnd"/>
    </w:p>
    <w:p w14:paraId="2B6CF346" w14:textId="77777777" w:rsidR="000733B9" w:rsidRDefault="000733B9" w:rsidP="000733B9">
      <w:r>
        <w:t xml:space="preserve">You can use </w:t>
      </w:r>
      <w:proofErr w:type="spellStart"/>
      <w:r>
        <w:t>t.</w:t>
      </w:r>
      <w:proofErr w:type="gramStart"/>
      <w:r>
        <w:t>test</w:t>
      </w:r>
      <w:proofErr w:type="spellEnd"/>
      <w:r>
        <w:t>(</w:t>
      </w:r>
      <w:proofErr w:type="gramEnd"/>
      <w:r>
        <w:t>) function.</w:t>
      </w:r>
    </w:p>
    <w:p w14:paraId="0DBD932F" w14:textId="77777777" w:rsidR="000733B9" w:rsidRDefault="000733B9" w:rsidP="000733B9"/>
    <w:p w14:paraId="3CC421E1" w14:textId="77777777" w:rsidR="000733B9" w:rsidRDefault="000733B9" w:rsidP="000733B9">
      <w:r>
        <w:t>####</w:t>
      </w:r>
    </w:p>
    <w:p w14:paraId="4B548A3B" w14:textId="77777777" w:rsidR="000733B9" w:rsidRPr="00F35CA5" w:rsidRDefault="000733B9" w:rsidP="000733B9">
      <w:pPr>
        <w:rPr>
          <w:u w:val="single"/>
        </w:rPr>
      </w:pPr>
      <w:r>
        <w:rPr>
          <w:u w:val="single"/>
        </w:rPr>
        <w:t xml:space="preserve">5. </w:t>
      </w:r>
      <w:r w:rsidRPr="00F35CA5">
        <w:rPr>
          <w:u w:val="single"/>
        </w:rPr>
        <w:t>Correlation</w:t>
      </w:r>
    </w:p>
    <w:p w14:paraId="0547DCF1" w14:textId="77777777" w:rsidR="000733B9" w:rsidRDefault="000733B9" w:rsidP="000733B9">
      <w:r>
        <w:t>Correlation between mpg and wt.</w:t>
      </w:r>
    </w:p>
    <w:p w14:paraId="30F3C56B" w14:textId="77777777" w:rsidR="000733B9" w:rsidRDefault="000733B9" w:rsidP="000733B9">
      <w:r>
        <w:t xml:space="preserve">Dataset: </w:t>
      </w:r>
      <w:proofErr w:type="spellStart"/>
      <w:r>
        <w:t>mtcars</w:t>
      </w:r>
      <w:proofErr w:type="spellEnd"/>
    </w:p>
    <w:p w14:paraId="12E978BC" w14:textId="77777777" w:rsidR="000733B9" w:rsidRDefault="000733B9" w:rsidP="000733B9"/>
    <w:p w14:paraId="21C97620" w14:textId="77777777" w:rsidR="000733B9" w:rsidRDefault="000733B9" w:rsidP="000733B9">
      <w:r>
        <w:t>####</w:t>
      </w:r>
    </w:p>
    <w:p w14:paraId="48C57B72" w14:textId="77777777" w:rsidR="000733B9" w:rsidRPr="00F35CA5" w:rsidRDefault="000733B9" w:rsidP="000733B9">
      <w:pPr>
        <w:rPr>
          <w:u w:val="single"/>
        </w:rPr>
      </w:pPr>
      <w:r>
        <w:rPr>
          <w:u w:val="single"/>
        </w:rPr>
        <w:t xml:space="preserve">6. </w:t>
      </w:r>
      <w:r w:rsidRPr="00F35CA5">
        <w:rPr>
          <w:u w:val="single"/>
        </w:rPr>
        <w:t>Multiple Linear Regression</w:t>
      </w:r>
    </w:p>
    <w:p w14:paraId="5B1DABBD" w14:textId="77777777" w:rsidR="000733B9" w:rsidRDefault="000733B9" w:rsidP="000733B9">
      <w:r>
        <w:t xml:space="preserve">Predict mpg from </w:t>
      </w:r>
      <w:proofErr w:type="spellStart"/>
      <w:r w:rsidRPr="00526D8E">
        <w:t>wt</w:t>
      </w:r>
      <w:proofErr w:type="spellEnd"/>
      <w:r w:rsidRPr="00526D8E">
        <w:t xml:space="preserve"> + hp + disp</w:t>
      </w:r>
      <w:r>
        <w:t>.</w:t>
      </w:r>
    </w:p>
    <w:p w14:paraId="1C525E02" w14:textId="77777777" w:rsidR="000733B9" w:rsidRDefault="000733B9" w:rsidP="000733B9"/>
    <w:p w14:paraId="1EED3F3B" w14:textId="77777777" w:rsidR="000733B9" w:rsidRDefault="000733B9" w:rsidP="000733B9">
      <w:r>
        <w:t>####</w:t>
      </w:r>
    </w:p>
    <w:p w14:paraId="0E9F7F5F" w14:textId="77777777" w:rsidR="000733B9" w:rsidRPr="00F35CA5" w:rsidRDefault="000733B9" w:rsidP="000733B9">
      <w:pPr>
        <w:rPr>
          <w:u w:val="single"/>
        </w:rPr>
      </w:pPr>
      <w:r>
        <w:rPr>
          <w:u w:val="single"/>
        </w:rPr>
        <w:t xml:space="preserve">7. </w:t>
      </w:r>
      <w:r w:rsidRPr="00F35CA5">
        <w:rPr>
          <w:u w:val="single"/>
        </w:rPr>
        <w:t>Polynomial Multiple Regression</w:t>
      </w:r>
    </w:p>
    <w:p w14:paraId="17E61730" w14:textId="77777777" w:rsidR="000733B9" w:rsidRDefault="000733B9" w:rsidP="000733B9">
      <w:r>
        <w:t>Predict weight as a function of height. Add a quadratic term.</w:t>
      </w:r>
    </w:p>
    <w:p w14:paraId="71143E56" w14:textId="77777777" w:rsidR="000733B9" w:rsidRDefault="000733B9" w:rsidP="000733B9">
      <w:r>
        <w:t>Dataset: women (height and weight)</w:t>
      </w:r>
    </w:p>
    <w:p w14:paraId="30A86866" w14:textId="77777777" w:rsidR="000733B9" w:rsidRDefault="000733B9" w:rsidP="000733B9">
      <w:r>
        <w:t>data(women)</w:t>
      </w:r>
    </w:p>
    <w:p w14:paraId="47B9CDF9" w14:textId="77777777" w:rsidR="000733B9" w:rsidRDefault="000733B9" w:rsidP="000733B9"/>
    <w:p w14:paraId="3E1F96C9" w14:textId="77777777" w:rsidR="000733B9" w:rsidRDefault="000733B9" w:rsidP="000733B9">
      <w:r>
        <w:t>####</w:t>
      </w:r>
    </w:p>
    <w:p w14:paraId="5CE861E1" w14:textId="77777777" w:rsidR="000733B9" w:rsidRPr="00F35CA5" w:rsidRDefault="000733B9" w:rsidP="000733B9">
      <w:pPr>
        <w:rPr>
          <w:u w:val="single"/>
        </w:rPr>
      </w:pPr>
      <w:r>
        <w:rPr>
          <w:u w:val="single"/>
        </w:rPr>
        <w:t xml:space="preserve">8. </w:t>
      </w:r>
      <w:r w:rsidRPr="00F35CA5">
        <w:rPr>
          <w:u w:val="single"/>
        </w:rPr>
        <w:t>Interaction Models</w:t>
      </w:r>
    </w:p>
    <w:p w14:paraId="59FFCBCE" w14:textId="77777777" w:rsidR="000733B9" w:rsidRDefault="000733B9" w:rsidP="000733B9">
      <w:r>
        <w:lastRenderedPageBreak/>
        <w:t xml:space="preserve">Dataset: </w:t>
      </w:r>
      <w:proofErr w:type="spellStart"/>
      <w:r>
        <w:t>mtcars</w:t>
      </w:r>
      <w:proofErr w:type="spellEnd"/>
    </w:p>
    <w:p w14:paraId="453A7A39" w14:textId="77777777" w:rsidR="000733B9" w:rsidRDefault="000733B9" w:rsidP="000733B9">
      <w:r>
        <w:t>Effect of weight on mpg depends on transmission type (am).</w:t>
      </w:r>
    </w:p>
    <w:p w14:paraId="6F6FB51F" w14:textId="77777777" w:rsidR="000733B9" w:rsidRDefault="000733B9" w:rsidP="000733B9"/>
    <w:p w14:paraId="2B844CFD" w14:textId="77777777" w:rsidR="000733B9" w:rsidRDefault="000733B9" w:rsidP="000733B9">
      <w:r>
        <w:t>####</w:t>
      </w:r>
    </w:p>
    <w:p w14:paraId="0D8A60F4" w14:textId="77777777" w:rsidR="000733B9" w:rsidRPr="00F35CA5" w:rsidRDefault="000733B9" w:rsidP="000733B9">
      <w:pPr>
        <w:rPr>
          <w:u w:val="single"/>
        </w:rPr>
      </w:pPr>
      <w:r w:rsidRPr="00F35CA5">
        <w:rPr>
          <w:u w:val="single"/>
        </w:rPr>
        <w:t>Categorical Predictors (Dummy Variable Regression)</w:t>
      </w:r>
    </w:p>
    <w:p w14:paraId="10B6185B" w14:textId="77777777" w:rsidR="000733B9" w:rsidRDefault="000733B9" w:rsidP="000733B9">
      <w:r>
        <w:t xml:space="preserve">Predict mpg as a function of </w:t>
      </w:r>
      <w:proofErr w:type="spellStart"/>
      <w:r>
        <w:t>cyl</w:t>
      </w:r>
      <w:proofErr w:type="spellEnd"/>
      <w:r>
        <w:t xml:space="preserve"> as a categorical variable. Use number of cylinders as a factor.</w:t>
      </w:r>
    </w:p>
    <w:p w14:paraId="34D118E0" w14:textId="77777777" w:rsidR="000733B9" w:rsidRDefault="000733B9" w:rsidP="000733B9">
      <w:r>
        <w:t xml:space="preserve">Dataset: </w:t>
      </w:r>
      <w:proofErr w:type="spellStart"/>
      <w:r>
        <w:t>mtcars</w:t>
      </w:r>
      <w:proofErr w:type="spellEnd"/>
    </w:p>
    <w:p w14:paraId="54B41D98" w14:textId="77777777" w:rsidR="000733B9" w:rsidRDefault="000733B9" w:rsidP="000733B9"/>
    <w:p w14:paraId="1CE0305B" w14:textId="77777777" w:rsidR="000733B9" w:rsidRDefault="000733B9" w:rsidP="000733B9">
      <w:r>
        <w:t>####</w:t>
      </w:r>
    </w:p>
    <w:p w14:paraId="5FABC842" w14:textId="77777777" w:rsidR="000733B9" w:rsidRPr="00F35CA5" w:rsidRDefault="000733B9" w:rsidP="000733B9">
      <w:pPr>
        <w:rPr>
          <w:u w:val="single"/>
        </w:rPr>
      </w:pPr>
      <w:r w:rsidRPr="00F35CA5">
        <w:rPr>
          <w:u w:val="single"/>
        </w:rPr>
        <w:t>Ridge Regression (L2 Regularized MLR)</w:t>
      </w:r>
    </w:p>
    <w:p w14:paraId="5C2E6477" w14:textId="77777777" w:rsidR="000733B9" w:rsidRDefault="000733B9" w:rsidP="000733B9">
      <w:r>
        <w:t xml:space="preserve">Dataset: </w:t>
      </w:r>
      <w:proofErr w:type="spellStart"/>
      <w:r>
        <w:t>mtcars</w:t>
      </w:r>
      <w:proofErr w:type="spellEnd"/>
      <w:r>
        <w:t xml:space="preserve">, with </w:t>
      </w:r>
      <w:proofErr w:type="spellStart"/>
      <w:r>
        <w:t>glmnet</w:t>
      </w:r>
      <w:proofErr w:type="spellEnd"/>
      <w:r>
        <w:t xml:space="preserve"> package.</w:t>
      </w:r>
    </w:p>
    <w:p w14:paraId="7AD116EC" w14:textId="77777777" w:rsidR="000733B9" w:rsidRDefault="000733B9" w:rsidP="000733B9">
      <w:r>
        <w:t>Predict mpg from all other variables.</w:t>
      </w:r>
    </w:p>
    <w:p w14:paraId="426958F1" w14:textId="77777777" w:rsidR="000733B9" w:rsidRDefault="000733B9" w:rsidP="000733B9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glmnet</w:t>
      </w:r>
      <w:proofErr w:type="spellEnd"/>
      <w:proofErr w:type="gramStart"/>
      <w:r>
        <w:t>")  #</w:t>
      </w:r>
      <w:proofErr w:type="gramEnd"/>
      <w:r>
        <w:t xml:space="preserve"> once</w:t>
      </w:r>
    </w:p>
    <w:p w14:paraId="5E85DD1B" w14:textId="77777777" w:rsidR="000733B9" w:rsidRDefault="000733B9" w:rsidP="000733B9">
      <w:r>
        <w:t>library(</w:t>
      </w:r>
      <w:proofErr w:type="spellStart"/>
      <w:r>
        <w:t>glmnet</w:t>
      </w:r>
      <w:proofErr w:type="spellEnd"/>
      <w:r>
        <w:t>)</w:t>
      </w:r>
    </w:p>
    <w:p w14:paraId="5080408E" w14:textId="77777777" w:rsidR="000733B9" w:rsidRDefault="000733B9" w:rsidP="000733B9">
      <w:r>
        <w:t>data(</w:t>
      </w:r>
      <w:proofErr w:type="spellStart"/>
      <w:r>
        <w:t>mtcars</w:t>
      </w:r>
      <w:proofErr w:type="spellEnd"/>
      <w:r>
        <w:t>)</w:t>
      </w:r>
    </w:p>
    <w:p w14:paraId="63396911" w14:textId="77777777" w:rsidR="000733B9" w:rsidRDefault="000733B9" w:rsidP="000733B9"/>
    <w:p w14:paraId="2C809714" w14:textId="77777777" w:rsidR="000733B9" w:rsidRDefault="000733B9" w:rsidP="000733B9">
      <w:r>
        <w:t>####</w:t>
      </w:r>
    </w:p>
    <w:p w14:paraId="5C30B54D" w14:textId="77777777" w:rsidR="000733B9" w:rsidRPr="006B4190" w:rsidRDefault="000733B9" w:rsidP="000733B9">
      <w:pPr>
        <w:rPr>
          <w:u w:val="single"/>
        </w:rPr>
      </w:pPr>
      <w:r w:rsidRPr="006B4190">
        <w:rPr>
          <w:u w:val="single"/>
        </w:rPr>
        <w:t>Lasso Regression (L1 Regularized MLR)</w:t>
      </w:r>
    </w:p>
    <w:p w14:paraId="53A83F69" w14:textId="77777777" w:rsidR="000733B9" w:rsidRDefault="000733B9" w:rsidP="000733B9">
      <w:r>
        <w:t>Predict mpg from all other variables.</w:t>
      </w:r>
    </w:p>
    <w:p w14:paraId="78958352" w14:textId="77777777" w:rsidR="000733B9" w:rsidRDefault="000733B9" w:rsidP="000733B9">
      <w:r>
        <w:t xml:space="preserve">Dataset: </w:t>
      </w:r>
      <w:proofErr w:type="spellStart"/>
      <w:r>
        <w:t>mtcars</w:t>
      </w:r>
      <w:proofErr w:type="spellEnd"/>
      <w:r>
        <w:t xml:space="preserve">, again with </w:t>
      </w:r>
      <w:proofErr w:type="spellStart"/>
      <w:r>
        <w:t>glmnet</w:t>
      </w:r>
      <w:proofErr w:type="spellEnd"/>
      <w:r>
        <w:t>.</w:t>
      </w:r>
    </w:p>
    <w:p w14:paraId="1ADBDB60" w14:textId="77777777" w:rsidR="000733B9" w:rsidRDefault="000733B9" w:rsidP="000733B9"/>
    <w:p w14:paraId="7F7BABA4" w14:textId="77777777" w:rsidR="000733B9" w:rsidRDefault="000733B9" w:rsidP="000733B9">
      <w:r>
        <w:t>####</w:t>
      </w:r>
    </w:p>
    <w:p w14:paraId="4674B481" w14:textId="77777777" w:rsidR="000733B9" w:rsidRPr="006B4190" w:rsidRDefault="000733B9" w:rsidP="000733B9">
      <w:pPr>
        <w:rPr>
          <w:u w:val="single"/>
        </w:rPr>
      </w:pPr>
      <w:r w:rsidRPr="006B4190">
        <w:rPr>
          <w:u w:val="single"/>
        </w:rPr>
        <w:t>Logistic Regression</w:t>
      </w:r>
    </w:p>
    <w:p w14:paraId="063D9182" w14:textId="77777777" w:rsidR="000733B9" w:rsidRDefault="000733B9" w:rsidP="000733B9">
      <w:r>
        <w:lastRenderedPageBreak/>
        <w:t xml:space="preserve">Dataset: </w:t>
      </w:r>
      <w:proofErr w:type="spellStart"/>
      <w:r>
        <w:t>mtcars</w:t>
      </w:r>
      <w:proofErr w:type="spellEnd"/>
    </w:p>
    <w:p w14:paraId="0303D723" w14:textId="77777777" w:rsidR="000733B9" w:rsidRDefault="000733B9" w:rsidP="000733B9">
      <w:r>
        <w:t xml:space="preserve">Model probability of manual transmission (am) given car features </w:t>
      </w:r>
      <w:proofErr w:type="spellStart"/>
      <w:r>
        <w:t>wt</w:t>
      </w:r>
      <w:proofErr w:type="spellEnd"/>
      <w:r>
        <w:t xml:space="preserve"> and hp.</w:t>
      </w:r>
    </w:p>
    <w:p w14:paraId="456101F4" w14:textId="77777777" w:rsidR="000733B9" w:rsidRDefault="000733B9" w:rsidP="000733B9"/>
    <w:p w14:paraId="3594B5E0" w14:textId="77777777" w:rsidR="000733B9" w:rsidRDefault="000733B9" w:rsidP="000733B9">
      <w:r>
        <w:t>####</w:t>
      </w:r>
    </w:p>
    <w:p w14:paraId="251220C1" w14:textId="77777777" w:rsidR="000733B9" w:rsidRPr="006B4190" w:rsidRDefault="000733B9" w:rsidP="000733B9">
      <w:pPr>
        <w:rPr>
          <w:u w:val="single"/>
        </w:rPr>
      </w:pPr>
      <w:r w:rsidRPr="006B4190">
        <w:rPr>
          <w:u w:val="single"/>
        </w:rPr>
        <w:t>ANOVA (General One-Way)</w:t>
      </w:r>
    </w:p>
    <w:p w14:paraId="437F3F70" w14:textId="77777777" w:rsidR="000733B9" w:rsidRDefault="000733B9" w:rsidP="000733B9">
      <w:r>
        <w:t xml:space="preserve">Dataset: </w:t>
      </w:r>
      <w:proofErr w:type="spellStart"/>
      <w:r>
        <w:t>PlantGrowth</w:t>
      </w:r>
      <w:proofErr w:type="spellEnd"/>
    </w:p>
    <w:p w14:paraId="03B195CA" w14:textId="77777777" w:rsidR="000733B9" w:rsidRDefault="000733B9" w:rsidP="000733B9">
      <w:r>
        <w:t>Compare mean plant weight across 3 treatment groups.</w:t>
      </w:r>
    </w:p>
    <w:p w14:paraId="4ECC21A7" w14:textId="77777777" w:rsidR="000733B9" w:rsidRDefault="000733B9" w:rsidP="000733B9">
      <w:proofErr w:type="gramStart"/>
      <w:r>
        <w:t>data(</w:t>
      </w:r>
      <w:proofErr w:type="spellStart"/>
      <w:proofErr w:type="gramEnd"/>
      <w:r>
        <w:t>PlantGrowth</w:t>
      </w:r>
      <w:proofErr w:type="spellEnd"/>
      <w:r>
        <w:t>)</w:t>
      </w:r>
    </w:p>
    <w:p w14:paraId="0833D126" w14:textId="77777777" w:rsidR="000733B9" w:rsidRDefault="000733B9" w:rsidP="000733B9"/>
    <w:p w14:paraId="46EB4B3D" w14:textId="77777777" w:rsidR="000733B9" w:rsidRDefault="000733B9" w:rsidP="000733B9">
      <w:r>
        <w:t>####</w:t>
      </w:r>
    </w:p>
    <w:p w14:paraId="4BB231FC" w14:textId="77777777" w:rsidR="000733B9" w:rsidRPr="006B4190" w:rsidRDefault="000733B9" w:rsidP="000733B9">
      <w:pPr>
        <w:rPr>
          <w:u w:val="single"/>
        </w:rPr>
      </w:pPr>
      <w:r w:rsidRPr="006B4190">
        <w:rPr>
          <w:u w:val="single"/>
        </w:rPr>
        <w:t>ANCOVA</w:t>
      </w:r>
    </w:p>
    <w:p w14:paraId="0E346DB0" w14:textId="77777777" w:rsidR="000733B9" w:rsidRDefault="000733B9" w:rsidP="000733B9">
      <w:r>
        <w:t xml:space="preserve">Effect of species on </w:t>
      </w:r>
      <w:proofErr w:type="spellStart"/>
      <w:r>
        <w:t>Sepal.Length</w:t>
      </w:r>
      <w:proofErr w:type="spellEnd"/>
      <w:r>
        <w:t xml:space="preserve">, adjusting for </w:t>
      </w:r>
      <w:proofErr w:type="spellStart"/>
      <w:r>
        <w:t>Sepal.Width</w:t>
      </w:r>
      <w:proofErr w:type="spellEnd"/>
      <w:r>
        <w:t xml:space="preserve"> (covariate).</w:t>
      </w:r>
    </w:p>
    <w:p w14:paraId="0C60A3F3" w14:textId="77777777" w:rsidR="000733B9" w:rsidRDefault="000733B9" w:rsidP="000733B9">
      <w:r>
        <w:t>data(iris)</w:t>
      </w:r>
    </w:p>
    <w:p w14:paraId="727E5ECA" w14:textId="77777777" w:rsidR="000733B9" w:rsidRDefault="000733B9" w:rsidP="000733B9"/>
    <w:p w14:paraId="75077074" w14:textId="77777777" w:rsidR="000733B9" w:rsidRDefault="000733B9" w:rsidP="000733B9">
      <w:r>
        <w:t>####</w:t>
      </w:r>
    </w:p>
    <w:p w14:paraId="397202C2" w14:textId="77777777" w:rsidR="000733B9" w:rsidRPr="006B4190" w:rsidRDefault="000733B9" w:rsidP="000733B9">
      <w:pPr>
        <w:rPr>
          <w:u w:val="single"/>
        </w:rPr>
      </w:pPr>
      <w:r w:rsidRPr="006B4190">
        <w:rPr>
          <w:u w:val="single"/>
        </w:rPr>
        <w:t>One-Way and Two-Way ANOVA</w:t>
      </w:r>
    </w:p>
    <w:p w14:paraId="65E0A69D" w14:textId="77777777" w:rsidR="000733B9" w:rsidRDefault="000733B9" w:rsidP="000733B9">
      <w:r>
        <w:t xml:space="preserve">One-Way ANOVA – </w:t>
      </w:r>
      <w:proofErr w:type="spellStart"/>
      <w:r>
        <w:t>PlantGrowth</w:t>
      </w:r>
      <w:proofErr w:type="spellEnd"/>
      <w:r>
        <w:t xml:space="preserve"> (already above):</w:t>
      </w:r>
    </w:p>
    <w:p w14:paraId="7664C294" w14:textId="77777777" w:rsidR="000733B9" w:rsidRDefault="000733B9" w:rsidP="000733B9">
      <w:proofErr w:type="spellStart"/>
      <w:r>
        <w:t>oneway</w:t>
      </w:r>
      <w:proofErr w:type="spellEnd"/>
      <w:r>
        <w:t xml:space="preserve"> &lt;- </w:t>
      </w:r>
      <w:proofErr w:type="spellStart"/>
      <w:proofErr w:type="gramStart"/>
      <w:r>
        <w:t>aov</w:t>
      </w:r>
      <w:proofErr w:type="spellEnd"/>
      <w:r>
        <w:t>(</w:t>
      </w:r>
      <w:proofErr w:type="gramEnd"/>
      <w:r>
        <w:t xml:space="preserve">weight ~ group, data = </w:t>
      </w:r>
      <w:proofErr w:type="spellStart"/>
      <w:r>
        <w:t>PlantGrowth</w:t>
      </w:r>
      <w:proofErr w:type="spellEnd"/>
      <w:r>
        <w:t>)</w:t>
      </w:r>
    </w:p>
    <w:p w14:paraId="1289970A" w14:textId="77777777" w:rsidR="000733B9" w:rsidRDefault="000733B9" w:rsidP="000733B9">
      <w:r>
        <w:t>summary(</w:t>
      </w:r>
      <w:proofErr w:type="spellStart"/>
      <w:r>
        <w:t>oneway</w:t>
      </w:r>
      <w:proofErr w:type="spellEnd"/>
      <w:r>
        <w:t>)</w:t>
      </w:r>
    </w:p>
    <w:p w14:paraId="43740411" w14:textId="77777777" w:rsidR="000733B9" w:rsidRDefault="000733B9" w:rsidP="000733B9">
      <w:r>
        <w:t xml:space="preserve">Two-Way ANOVA – </w:t>
      </w:r>
      <w:proofErr w:type="spellStart"/>
      <w:r>
        <w:t>warpbreaks</w:t>
      </w:r>
      <w:proofErr w:type="spellEnd"/>
    </w:p>
    <w:p w14:paraId="54CCEB2C" w14:textId="77777777" w:rsidR="000733B9" w:rsidRDefault="000733B9" w:rsidP="000733B9">
      <w:r>
        <w:t>Factors: wool type (wool), tension (tension).</w:t>
      </w:r>
    </w:p>
    <w:p w14:paraId="5466DF82" w14:textId="77777777" w:rsidR="000733B9" w:rsidRDefault="000733B9" w:rsidP="000733B9">
      <w:r>
        <w:t>data(</w:t>
      </w:r>
      <w:proofErr w:type="spellStart"/>
      <w:r>
        <w:t>warpbreaks</w:t>
      </w:r>
      <w:proofErr w:type="spellEnd"/>
      <w:r>
        <w:t>)</w:t>
      </w:r>
    </w:p>
    <w:p w14:paraId="68DF498E" w14:textId="77777777" w:rsidR="000733B9" w:rsidRPr="000733B9" w:rsidRDefault="000733B9" w:rsidP="000733B9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0733B9" w:rsidRPr="000733B9" w:rsidSect="0093729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E0B23" w14:textId="77777777" w:rsidR="007F43AD" w:rsidRDefault="007F43AD" w:rsidP="008D1CB4">
      <w:pPr>
        <w:spacing w:after="0" w:line="240" w:lineRule="auto"/>
      </w:pPr>
      <w:r>
        <w:separator/>
      </w:r>
    </w:p>
  </w:endnote>
  <w:endnote w:type="continuationSeparator" w:id="0">
    <w:p w14:paraId="476D5A48" w14:textId="77777777" w:rsidR="007F43AD" w:rsidRDefault="007F43AD" w:rsidP="008D1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font1017">
    <w:altName w:val="Times New Roman"/>
    <w:panose1 w:val="020B0604020202020204"/>
    <w:charset w:val="01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A7DD" w14:textId="77777777" w:rsidR="007F43AD" w:rsidRDefault="007F43AD" w:rsidP="008D1CB4">
      <w:pPr>
        <w:spacing w:after="0" w:line="240" w:lineRule="auto"/>
      </w:pPr>
      <w:r>
        <w:separator/>
      </w:r>
    </w:p>
  </w:footnote>
  <w:footnote w:type="continuationSeparator" w:id="0">
    <w:p w14:paraId="4AA2A278" w14:textId="77777777" w:rsidR="007F43AD" w:rsidRDefault="007F43AD" w:rsidP="008D1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A0074" w14:textId="77777777" w:rsidR="00CA224E" w:rsidRPr="00023383" w:rsidRDefault="00CA224E" w:rsidP="008D1CB4">
    <w:pPr>
      <w:pStyle w:val="Small"/>
      <w:rPr>
        <w:sz w:val="28"/>
      </w:rPr>
    </w:pPr>
    <w:r w:rsidRPr="00023383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0C4DA8F5" wp14:editId="1A578045">
          <wp:simplePos x="0" y="0"/>
          <wp:positionH relativeFrom="column">
            <wp:posOffset>4966335</wp:posOffset>
          </wp:positionH>
          <wp:positionV relativeFrom="paragraph">
            <wp:posOffset>193040</wp:posOffset>
          </wp:positionV>
          <wp:extent cx="1014730" cy="450850"/>
          <wp:effectExtent l="19050" t="0" r="0" b="0"/>
          <wp:wrapSquare wrapText="bothSides"/>
          <wp:docPr id="2" name="Picture 1" descr="boston_univ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oston_univ_cmyk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730" cy="450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023383">
      <w:rPr>
        <w:b/>
        <w:sz w:val="28"/>
      </w:rPr>
      <w:t>Boston University</w:t>
    </w:r>
    <w:r w:rsidRPr="00023383">
      <w:rPr>
        <w:sz w:val="28"/>
      </w:rPr>
      <w:t xml:space="preserve"> Metropolitan College</w:t>
    </w:r>
  </w:p>
  <w:p w14:paraId="010014DF" w14:textId="77777777" w:rsidR="00CA224E" w:rsidRDefault="00CA224E" w:rsidP="008D1CB4">
    <w:pPr>
      <w:pStyle w:val="Small"/>
      <w:ind w:right="-540"/>
    </w:pPr>
    <w:r>
      <w:br/>
    </w:r>
  </w:p>
  <w:p w14:paraId="7B2D615C" w14:textId="77777777" w:rsidR="00CA224E" w:rsidRDefault="00CA2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200778"/>
    <w:multiLevelType w:val="hybridMultilevel"/>
    <w:tmpl w:val="F0848280"/>
    <w:lvl w:ilvl="0" w:tplc="0CC89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3562A"/>
    <w:multiLevelType w:val="multilevel"/>
    <w:tmpl w:val="95C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B17C59"/>
    <w:multiLevelType w:val="hybridMultilevel"/>
    <w:tmpl w:val="7C58CFFA"/>
    <w:lvl w:ilvl="0" w:tplc="475850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B121D"/>
    <w:multiLevelType w:val="hybridMultilevel"/>
    <w:tmpl w:val="471C4EB4"/>
    <w:lvl w:ilvl="0" w:tplc="69C418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7498F"/>
    <w:multiLevelType w:val="multilevel"/>
    <w:tmpl w:val="8938AC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A206E"/>
    <w:multiLevelType w:val="hybridMultilevel"/>
    <w:tmpl w:val="346A4B6C"/>
    <w:lvl w:ilvl="0" w:tplc="C07CCA30">
      <w:start w:val="3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24914"/>
    <w:multiLevelType w:val="hybridMultilevel"/>
    <w:tmpl w:val="04D25EF8"/>
    <w:lvl w:ilvl="0" w:tplc="314ECCD0">
      <w:start w:val="20"/>
      <w:numFmt w:val="decimal"/>
      <w:lvlText w:val="(%1"/>
      <w:lvlJc w:val="left"/>
      <w:pPr>
        <w:ind w:left="760" w:hanging="400"/>
      </w:pPr>
      <w:rPr>
        <w:rFonts w:ascii="Arial" w:hAnsi="Arial" w:cs="Times New Roman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24130"/>
    <w:multiLevelType w:val="hybridMultilevel"/>
    <w:tmpl w:val="6750DB08"/>
    <w:lvl w:ilvl="0" w:tplc="632CE9CA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B1596"/>
    <w:multiLevelType w:val="hybridMultilevel"/>
    <w:tmpl w:val="F022D3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63D73"/>
    <w:multiLevelType w:val="hybridMultilevel"/>
    <w:tmpl w:val="94FAD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E6279"/>
    <w:multiLevelType w:val="multilevel"/>
    <w:tmpl w:val="163449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E7315F"/>
    <w:multiLevelType w:val="hybridMultilevel"/>
    <w:tmpl w:val="C952FDF6"/>
    <w:lvl w:ilvl="0" w:tplc="ED1E38C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D283712"/>
    <w:multiLevelType w:val="hybridMultilevel"/>
    <w:tmpl w:val="F0848280"/>
    <w:lvl w:ilvl="0" w:tplc="0CC89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2584996">
    <w:abstractNumId w:val="9"/>
  </w:num>
  <w:num w:numId="2" w16cid:durableId="374277898">
    <w:abstractNumId w:val="4"/>
  </w:num>
  <w:num w:numId="3" w16cid:durableId="720515976">
    <w:abstractNumId w:val="2"/>
  </w:num>
  <w:num w:numId="4" w16cid:durableId="924454513">
    <w:abstractNumId w:val="0"/>
  </w:num>
  <w:num w:numId="5" w16cid:durableId="1482188780">
    <w:abstractNumId w:val="10"/>
  </w:num>
  <w:num w:numId="6" w16cid:durableId="689258236">
    <w:abstractNumId w:val="1"/>
  </w:num>
  <w:num w:numId="7" w16cid:durableId="1253397174">
    <w:abstractNumId w:val="13"/>
  </w:num>
  <w:num w:numId="8" w16cid:durableId="1468350508">
    <w:abstractNumId w:val="8"/>
  </w:num>
  <w:num w:numId="9" w16cid:durableId="987519505">
    <w:abstractNumId w:val="3"/>
  </w:num>
  <w:num w:numId="10" w16cid:durableId="415250378">
    <w:abstractNumId w:val="6"/>
  </w:num>
  <w:num w:numId="11" w16cid:durableId="1812167977">
    <w:abstractNumId w:val="11"/>
  </w:num>
  <w:num w:numId="12" w16cid:durableId="1877624465">
    <w:abstractNumId w:val="7"/>
  </w:num>
  <w:num w:numId="13" w16cid:durableId="2084062665">
    <w:abstractNumId w:val="5"/>
  </w:num>
  <w:num w:numId="14" w16cid:durableId="11396139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23"/>
    <w:rsid w:val="0001045F"/>
    <w:rsid w:val="0002599C"/>
    <w:rsid w:val="00034E26"/>
    <w:rsid w:val="00042E28"/>
    <w:rsid w:val="0006780B"/>
    <w:rsid w:val="000733B9"/>
    <w:rsid w:val="00092C4E"/>
    <w:rsid w:val="000D410D"/>
    <w:rsid w:val="000D5DE5"/>
    <w:rsid w:val="000E16D3"/>
    <w:rsid w:val="000E2696"/>
    <w:rsid w:val="001575B8"/>
    <w:rsid w:val="001831E4"/>
    <w:rsid w:val="001A7EA1"/>
    <w:rsid w:val="002172C6"/>
    <w:rsid w:val="00223036"/>
    <w:rsid w:val="00223685"/>
    <w:rsid w:val="00254949"/>
    <w:rsid w:val="00264C12"/>
    <w:rsid w:val="00284286"/>
    <w:rsid w:val="00293F8C"/>
    <w:rsid w:val="002A67C3"/>
    <w:rsid w:val="003064A4"/>
    <w:rsid w:val="00312D89"/>
    <w:rsid w:val="00347C28"/>
    <w:rsid w:val="00361D1E"/>
    <w:rsid w:val="00387632"/>
    <w:rsid w:val="003D6302"/>
    <w:rsid w:val="003F2D01"/>
    <w:rsid w:val="004665F3"/>
    <w:rsid w:val="00473CDD"/>
    <w:rsid w:val="004E21A8"/>
    <w:rsid w:val="004E5BF2"/>
    <w:rsid w:val="004F0940"/>
    <w:rsid w:val="004F681F"/>
    <w:rsid w:val="004F7A01"/>
    <w:rsid w:val="00506EE0"/>
    <w:rsid w:val="005246D3"/>
    <w:rsid w:val="00534992"/>
    <w:rsid w:val="005615F1"/>
    <w:rsid w:val="0057318D"/>
    <w:rsid w:val="00573DA2"/>
    <w:rsid w:val="00600911"/>
    <w:rsid w:val="006149EF"/>
    <w:rsid w:val="00644B77"/>
    <w:rsid w:val="00646214"/>
    <w:rsid w:val="00646E48"/>
    <w:rsid w:val="00661398"/>
    <w:rsid w:val="006662F7"/>
    <w:rsid w:val="00670823"/>
    <w:rsid w:val="006D335E"/>
    <w:rsid w:val="00707256"/>
    <w:rsid w:val="00750094"/>
    <w:rsid w:val="007504B4"/>
    <w:rsid w:val="00771466"/>
    <w:rsid w:val="007A398B"/>
    <w:rsid w:val="007A5184"/>
    <w:rsid w:val="007E7215"/>
    <w:rsid w:val="007F43AD"/>
    <w:rsid w:val="008965B3"/>
    <w:rsid w:val="008C51EE"/>
    <w:rsid w:val="008D1CB4"/>
    <w:rsid w:val="008F5082"/>
    <w:rsid w:val="00937290"/>
    <w:rsid w:val="009515F7"/>
    <w:rsid w:val="009B5C87"/>
    <w:rsid w:val="009E37CF"/>
    <w:rsid w:val="009E647E"/>
    <w:rsid w:val="00A15330"/>
    <w:rsid w:val="00A16E8D"/>
    <w:rsid w:val="00A404CD"/>
    <w:rsid w:val="00A42A27"/>
    <w:rsid w:val="00A67A24"/>
    <w:rsid w:val="00A71840"/>
    <w:rsid w:val="00B40CA8"/>
    <w:rsid w:val="00B646A0"/>
    <w:rsid w:val="00BA0712"/>
    <w:rsid w:val="00BB42DD"/>
    <w:rsid w:val="00C54316"/>
    <w:rsid w:val="00C5497A"/>
    <w:rsid w:val="00C87D9A"/>
    <w:rsid w:val="00C9053A"/>
    <w:rsid w:val="00CA224E"/>
    <w:rsid w:val="00CD18C1"/>
    <w:rsid w:val="00D004DC"/>
    <w:rsid w:val="00D47E71"/>
    <w:rsid w:val="00D64A76"/>
    <w:rsid w:val="00D80789"/>
    <w:rsid w:val="00DD554A"/>
    <w:rsid w:val="00DE2568"/>
    <w:rsid w:val="00DF43E3"/>
    <w:rsid w:val="00E61F22"/>
    <w:rsid w:val="00E63AAE"/>
    <w:rsid w:val="00F23ACB"/>
    <w:rsid w:val="00F962C5"/>
    <w:rsid w:val="00FA68A3"/>
    <w:rsid w:val="00F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35A55"/>
  <w15:docId w15:val="{C6A7A44F-277A-8B4C-BEA9-39CCA1C2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CB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B4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D1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1CB4"/>
  </w:style>
  <w:style w:type="paragraph" w:styleId="Footer">
    <w:name w:val="footer"/>
    <w:basedOn w:val="Normal"/>
    <w:link w:val="FooterChar"/>
    <w:uiPriority w:val="99"/>
    <w:semiHidden/>
    <w:unhideWhenUsed/>
    <w:rsid w:val="008D1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D1CB4"/>
  </w:style>
  <w:style w:type="paragraph" w:styleId="NoSpacing">
    <w:name w:val="No Spacing"/>
    <w:uiPriority w:val="1"/>
    <w:qFormat/>
    <w:rsid w:val="008D1CB4"/>
    <w:pPr>
      <w:spacing w:after="0" w:line="240" w:lineRule="auto"/>
    </w:pPr>
  </w:style>
  <w:style w:type="paragraph" w:customStyle="1" w:styleId="Small">
    <w:name w:val="Small"/>
    <w:basedOn w:val="Heading2"/>
    <w:rsid w:val="008D1CB4"/>
    <w:pPr>
      <w:keepLines w:val="0"/>
      <w:spacing w:before="240" w:after="60" w:line="240" w:lineRule="auto"/>
    </w:pPr>
    <w:rPr>
      <w:rFonts w:ascii="Arial" w:eastAsia="Times New Roman" w:hAnsi="Arial" w:cs="Times New Roman"/>
      <w:b w:val="0"/>
      <w:bCs w:val="0"/>
      <w:color w:val="auto"/>
      <w:sz w:val="1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B4"/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D1CB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962C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662F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2D8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47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47E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E647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F681F"/>
  </w:style>
  <w:style w:type="paragraph" w:styleId="FootnoteText">
    <w:name w:val="footnote text"/>
    <w:basedOn w:val="Normal"/>
    <w:link w:val="FootnoteTextChar"/>
    <w:uiPriority w:val="99"/>
    <w:unhideWhenUsed/>
    <w:rsid w:val="00B646A0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646A0"/>
  </w:style>
  <w:style w:type="character" w:styleId="FootnoteReference">
    <w:name w:val="footnote reference"/>
    <w:basedOn w:val="DefaultParagraphFont"/>
    <w:uiPriority w:val="99"/>
    <w:unhideWhenUsed/>
    <w:rsid w:val="00B646A0"/>
    <w:rPr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4F0940"/>
    <w:rPr>
      <w:rFonts w:ascii="Courier" w:eastAsiaTheme="minorHAnsi" w:hAnsi="Courier" w:cs="Courier"/>
      <w:sz w:val="20"/>
      <w:szCs w:val="20"/>
    </w:rPr>
  </w:style>
  <w:style w:type="character" w:styleId="Strong">
    <w:name w:val="Strong"/>
    <w:qFormat/>
    <w:rsid w:val="00DF43E3"/>
    <w:rPr>
      <w:b/>
      <w:bCs/>
    </w:rPr>
  </w:style>
  <w:style w:type="paragraph" w:styleId="Title">
    <w:name w:val="Title"/>
    <w:basedOn w:val="Normal"/>
    <w:next w:val="Normal"/>
    <w:link w:val="TitleChar"/>
    <w:qFormat/>
    <w:rsid w:val="00DF43E3"/>
    <w:pPr>
      <w:pBdr>
        <w:top w:val="none" w:sz="0" w:space="0" w:color="000000"/>
        <w:left w:val="none" w:sz="0" w:space="0" w:color="000000"/>
        <w:bottom w:val="single" w:sz="8" w:space="4" w:color="4F81BD"/>
        <w:right w:val="none" w:sz="0" w:space="0" w:color="000000"/>
      </w:pBdr>
      <w:suppressAutoHyphens/>
      <w:spacing w:after="300" w:line="240" w:lineRule="auto"/>
      <w:contextualSpacing/>
    </w:pPr>
    <w:rPr>
      <w:rFonts w:ascii="Cambria" w:eastAsia="font1017" w:hAnsi="Cambria" w:cs="font1017"/>
      <w:color w:val="17365D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F43E3"/>
    <w:rPr>
      <w:rFonts w:ascii="Cambria" w:eastAsia="font1017" w:hAnsi="Cambria" w:cs="font1017"/>
      <w:color w:val="17365D"/>
      <w:spacing w:val="5"/>
      <w:kern w:val="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8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0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1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2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5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1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4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3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3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ma729\AppData\Local\Temp\Metropolitan-College-Syllabus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DC7B9A149C445880A5A2F6064EB30" ma:contentTypeVersion="4" ma:contentTypeDescription="Create a new document." ma:contentTypeScope="" ma:versionID="17ecfbdcc3e938a9a4f36f657a88a377">
  <xsd:schema xmlns:xsd="http://www.w3.org/2001/XMLSchema" xmlns:xs="http://www.w3.org/2001/XMLSchema" xmlns:p="http://schemas.microsoft.com/office/2006/metadata/properties" xmlns:ns2="d5f8b0c0-c92b-4a60-a3c3-eaad00c0a0d0" targetNamespace="http://schemas.microsoft.com/office/2006/metadata/properties" ma:root="true" ma:fieldsID="27b80f6c11d62516019414833d403a31" ns2:_="">
    <xsd:import namespace="d5f8b0c0-c92b-4a60-a3c3-eaad00c0a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8b0c0-c92b-4a60-a3c3-eaad00c0a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D8B61-E778-4477-9C14-FE4AFF9E4A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0A17CB-ADE6-47EB-9244-5565B7080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8b0c0-c92b-4a60-a3c3-eaad00c0a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A28219-045B-443A-8C35-5B90CB6E7A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C:\Users\kimma729\AppData\Local\Temp\Metropolitan-College-Syllabus-Template.dotx</Template>
  <TotalTime>0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Kuborn, Kimberly</dc:creator>
  <cp:keywords/>
  <dc:description/>
  <cp:lastModifiedBy>Alizadeh-Shabdiz, Farshid</cp:lastModifiedBy>
  <cp:revision>3</cp:revision>
  <dcterms:created xsi:type="dcterms:W3CDTF">2025-12-01T17:14:00Z</dcterms:created>
  <dcterms:modified xsi:type="dcterms:W3CDTF">2025-12-01T17:30:00Z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0x010100B77DC7B9A149C445880A5A2F6064EB30</vt:lpwstr>
  </property>
</Properties>
</file>